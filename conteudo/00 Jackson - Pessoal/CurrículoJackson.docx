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E73" w:rsidRPr="00856D57" w:rsidRDefault="006F3868" w:rsidP="006F3868">
      <w:pPr>
        <w:pStyle w:val="Informaesdocontato"/>
        <w:jc w:val="center"/>
        <w:rPr>
          <w:b/>
          <w:sz w:val="28"/>
          <w:szCs w:val="30"/>
        </w:rPr>
      </w:pPr>
      <w:r w:rsidRPr="00856D57">
        <w:rPr>
          <w:b/>
          <w:sz w:val="28"/>
          <w:szCs w:val="30"/>
        </w:rPr>
        <w:t>Currículo</w:t>
      </w:r>
    </w:p>
    <w:p w:rsidR="00A65E73" w:rsidRPr="00856D57" w:rsidRDefault="00A65E73" w:rsidP="00A65E73">
      <w:pPr>
        <w:pStyle w:val="Informaesdocontato"/>
        <w:jc w:val="center"/>
        <w:rPr>
          <w:b/>
          <w:sz w:val="28"/>
          <w:szCs w:val="30"/>
        </w:rPr>
      </w:pPr>
      <w:r w:rsidRPr="00856D57">
        <w:rPr>
          <w:b/>
          <w:sz w:val="28"/>
          <w:szCs w:val="30"/>
        </w:rPr>
        <w:t>Jackson Gabriel Marques da Rocha</w:t>
      </w:r>
    </w:p>
    <w:p w:rsidR="00A65E73" w:rsidRDefault="00A65E73" w:rsidP="00A65E73">
      <w:pPr>
        <w:pStyle w:val="Informaesdocontato"/>
        <w:jc w:val="center"/>
      </w:pPr>
    </w:p>
    <w:p w:rsidR="00886970" w:rsidRPr="00C4035A" w:rsidRDefault="008B4419" w:rsidP="00A65E73">
      <w:pPr>
        <w:pStyle w:val="Informaesdocontato"/>
        <w:jc w:val="left"/>
        <w:rPr>
          <w:sz w:val="24"/>
        </w:rPr>
      </w:pPr>
      <w:sdt>
        <w:sdtPr>
          <w:rPr>
            <w:sz w:val="24"/>
          </w:rPr>
          <w:alias w:val="Endereço"/>
          <w:tag w:val="Endereço"/>
          <w:id w:val="1415969137"/>
          <w:placeholder>
            <w:docPart w:val="26934FF74390425D8C00AD341D1385A3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A65E73" w:rsidRPr="00C4035A">
            <w:rPr>
              <w:sz w:val="24"/>
            </w:rPr>
            <w:t xml:space="preserve">Endereço: </w:t>
          </w:r>
          <w:r w:rsidR="005247CF">
            <w:rPr>
              <w:sz w:val="24"/>
            </w:rPr>
            <w:t>Rua Elpídio da Silva Fragoso</w:t>
          </w:r>
          <w:r w:rsidR="00A65E73" w:rsidRPr="00C4035A">
            <w:rPr>
              <w:sz w:val="24"/>
            </w:rPr>
            <w:t xml:space="preserve"> </w:t>
          </w:r>
          <w:r w:rsidR="005247CF">
            <w:rPr>
              <w:sz w:val="24"/>
            </w:rPr>
            <w:t>–</w:t>
          </w:r>
          <w:r w:rsidR="00C4035A">
            <w:rPr>
              <w:sz w:val="24"/>
            </w:rPr>
            <w:t xml:space="preserve"> </w:t>
          </w:r>
          <w:r w:rsidR="005247CF">
            <w:rPr>
              <w:sz w:val="24"/>
            </w:rPr>
            <w:t>N°38</w:t>
          </w:r>
        </w:sdtContent>
      </w:sdt>
    </w:p>
    <w:p w:rsidR="00886970" w:rsidRPr="00C4035A" w:rsidRDefault="008B4419" w:rsidP="00A65E73">
      <w:pPr>
        <w:pStyle w:val="Informaesdocontato"/>
        <w:jc w:val="left"/>
        <w:rPr>
          <w:sz w:val="24"/>
        </w:rPr>
      </w:pPr>
      <w:sdt>
        <w:sdtPr>
          <w:rPr>
            <w:sz w:val="24"/>
          </w:rPr>
          <w:alias w:val="Categoria"/>
          <w:tag w:val=""/>
          <w:id w:val="1543715586"/>
          <w:placeholder>
            <w:docPart w:val="A406C0B6BCDB4F8BAD63F1DB66AABDED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5247CF">
            <w:rPr>
              <w:sz w:val="24"/>
            </w:rPr>
            <w:t>Canasvieira</w:t>
          </w:r>
          <w:r w:rsidR="0025022B">
            <w:rPr>
              <w:sz w:val="24"/>
            </w:rPr>
            <w:t>s</w:t>
          </w:r>
          <w:r w:rsidR="00A65E73" w:rsidRPr="00C4035A">
            <w:rPr>
              <w:sz w:val="24"/>
            </w:rPr>
            <w:t xml:space="preserve"> – Florianópolis SC</w:t>
          </w:r>
        </w:sdtContent>
      </w:sdt>
    </w:p>
    <w:p w:rsidR="00886970" w:rsidRPr="00C4035A" w:rsidRDefault="008B4419" w:rsidP="00A65E73">
      <w:pPr>
        <w:pStyle w:val="Informaesdocontato"/>
        <w:jc w:val="left"/>
        <w:rPr>
          <w:sz w:val="24"/>
        </w:rPr>
      </w:pPr>
      <w:sdt>
        <w:sdtPr>
          <w:rPr>
            <w:sz w:val="24"/>
          </w:rPr>
          <w:alias w:val="Telefone"/>
          <w:tag w:val="Telefone"/>
          <w:id w:val="599758962"/>
          <w:placeholder>
            <w:docPart w:val="FB4AC9DC677948BFA5825767FA8BD4B4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A65E73" w:rsidRPr="00C4035A">
            <w:rPr>
              <w:sz w:val="24"/>
            </w:rPr>
            <w:t>Contato: 48 991474501 Jackson / 61991334397 Mãe</w:t>
          </w:r>
        </w:sdtContent>
      </w:sdt>
    </w:p>
    <w:p w:rsidR="006F3868" w:rsidRPr="001F7F7F" w:rsidRDefault="00A65E73" w:rsidP="006F3868">
      <w:pPr>
        <w:pStyle w:val="Informaesdocontato"/>
        <w:jc w:val="left"/>
        <w:rPr>
          <w:sz w:val="24"/>
          <w:lang w:val="en-US"/>
        </w:rPr>
      </w:pPr>
      <w:r w:rsidRPr="001F7F7F">
        <w:rPr>
          <w:sz w:val="24"/>
          <w:lang w:val="en-US"/>
        </w:rPr>
        <w:t xml:space="preserve">Email: </w:t>
      </w:r>
      <w:hyperlink r:id="rId12" w:history="1">
        <w:r w:rsidR="006F3868" w:rsidRPr="001F7F7F">
          <w:rPr>
            <w:sz w:val="24"/>
            <w:lang w:val="en-US"/>
          </w:rPr>
          <w:t>gabrieldf09@gmail.com</w:t>
        </w:r>
      </w:hyperlink>
    </w:p>
    <w:p w:rsidR="00CE75C4" w:rsidRPr="001F7F7F" w:rsidRDefault="00CE75C4" w:rsidP="006F3868">
      <w:pPr>
        <w:pStyle w:val="Informaesdocontato"/>
        <w:jc w:val="left"/>
        <w:rPr>
          <w:sz w:val="24"/>
          <w:lang w:val="en-US"/>
        </w:rPr>
      </w:pPr>
      <w:r w:rsidRPr="001F7F7F">
        <w:rPr>
          <w:sz w:val="24"/>
          <w:lang w:val="en-US"/>
        </w:rPr>
        <w:t xml:space="preserve">Nascimento: 25/09/1998 </w:t>
      </w:r>
    </w:p>
    <w:p w:rsidR="007C5117" w:rsidRPr="00C4035A" w:rsidRDefault="007C5117" w:rsidP="006F3868">
      <w:pPr>
        <w:pStyle w:val="Informaesdocontato"/>
        <w:jc w:val="left"/>
        <w:rPr>
          <w:sz w:val="24"/>
        </w:rPr>
      </w:pPr>
    </w:p>
    <w:p w:rsidR="006F3868" w:rsidRPr="006F3868" w:rsidRDefault="006F3868" w:rsidP="006F3868">
      <w:pPr>
        <w:pStyle w:val="Informaesdocontato"/>
        <w:jc w:val="left"/>
        <w:rPr>
          <w:color w:val="auto"/>
          <w:sz w:val="22"/>
        </w:rPr>
      </w:pPr>
      <w:r>
        <w:rPr>
          <w:noProof/>
          <w:color w:val="auto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-19051</wp:posOffset>
                </wp:positionH>
                <wp:positionV relativeFrom="paragraph">
                  <wp:posOffset>133985</wp:posOffset>
                </wp:positionV>
                <wp:extent cx="6276975" cy="19050"/>
                <wp:effectExtent l="19050" t="38100" r="47625" b="381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1905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EA986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0.55pt" to="492.7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" strokecolor="#748fa7 [3044]" strokeweight="6pt"/>
            </w:pict>
          </mc:Fallback>
        </mc:AlternateContent>
      </w:r>
    </w:p>
    <w:tbl>
      <w:tblPr>
        <w:tblStyle w:val="Tabeladocurrculo"/>
        <w:tblW w:w="5000" w:type="pct"/>
        <w:tblLook w:val="04A0" w:firstRow="1" w:lastRow="0" w:firstColumn="1" w:lastColumn="0" w:noHBand="0" w:noVBand="1"/>
        <w:tblDescription w:val="Resume"/>
      </w:tblPr>
      <w:tblGrid>
        <w:gridCol w:w="1759"/>
        <w:gridCol w:w="451"/>
        <w:gridCol w:w="7597"/>
      </w:tblGrid>
      <w:tr w:rsidR="00886970" w:rsidRPr="00930666" w:rsidTr="00856D57">
        <w:tc>
          <w:tcPr>
            <w:tcW w:w="1759" w:type="dxa"/>
          </w:tcPr>
          <w:p w:rsidR="00886970" w:rsidRDefault="000302D8">
            <w:pPr>
              <w:pStyle w:val="ttulo1"/>
            </w:pPr>
            <w:r w:rsidRPr="00BC7AA0">
              <w:rPr>
                <w:sz w:val="22"/>
              </w:rPr>
              <w:t>Objetivo</w:t>
            </w:r>
          </w:p>
        </w:tc>
        <w:tc>
          <w:tcPr>
            <w:tcW w:w="451" w:type="dxa"/>
          </w:tcPr>
          <w:p w:rsidR="00886970" w:rsidRDefault="00886970"/>
        </w:tc>
        <w:tc>
          <w:tcPr>
            <w:tcW w:w="7597" w:type="dxa"/>
          </w:tcPr>
          <w:p w:rsidR="00886970" w:rsidRPr="00BC7AA0" w:rsidRDefault="00A65E73" w:rsidP="00A65E73">
            <w:pPr>
              <w:pStyle w:val="Textodocurrculo"/>
              <w:tabs>
                <w:tab w:val="left" w:pos="7106"/>
              </w:tabs>
              <w:ind w:right="724"/>
              <w:rPr>
                <w:sz w:val="21"/>
                <w:szCs w:val="21"/>
              </w:rPr>
            </w:pPr>
            <w:r w:rsidRPr="00BC7AA0">
              <w:rPr>
                <w:sz w:val="21"/>
                <w:szCs w:val="21"/>
              </w:rPr>
              <w:t>Contribuir e agregar de qualquer forma para a empresa, visando não apenas o meu lado, mas, principalmente o crescimento da empresa. Não quero ser apenas mais um, gosto de fazer diferença somando em prol da equipe.</w:t>
            </w:r>
          </w:p>
        </w:tc>
      </w:tr>
      <w:tr w:rsidR="00886970" w:rsidTr="00856D57">
        <w:tc>
          <w:tcPr>
            <w:tcW w:w="1759" w:type="dxa"/>
          </w:tcPr>
          <w:p w:rsidR="00886970" w:rsidRPr="00BC7AA0" w:rsidRDefault="000302D8">
            <w:pPr>
              <w:pStyle w:val="ttulo1"/>
              <w:rPr>
                <w:sz w:val="22"/>
              </w:rPr>
            </w:pPr>
            <w:r w:rsidRPr="00BC7AA0">
              <w:rPr>
                <w:sz w:val="22"/>
              </w:rPr>
              <w:t>Habilidades &amp; Competências</w:t>
            </w:r>
          </w:p>
        </w:tc>
        <w:tc>
          <w:tcPr>
            <w:tcW w:w="451" w:type="dxa"/>
          </w:tcPr>
          <w:p w:rsidR="00886970" w:rsidRPr="00BC7AA0" w:rsidRDefault="00886970">
            <w:pPr>
              <w:rPr>
                <w:sz w:val="21"/>
                <w:szCs w:val="21"/>
              </w:rPr>
            </w:pPr>
          </w:p>
        </w:tc>
        <w:tc>
          <w:tcPr>
            <w:tcW w:w="7597" w:type="dxa"/>
          </w:tcPr>
          <w:p w:rsidR="00886970" w:rsidRPr="00BC7AA0" w:rsidRDefault="007E349D" w:rsidP="005247CF">
            <w:pPr>
              <w:pStyle w:val="Textodocurrculo"/>
              <w:rPr>
                <w:sz w:val="21"/>
                <w:szCs w:val="21"/>
              </w:rPr>
            </w:pPr>
            <w:r w:rsidRPr="00BC7AA0">
              <w:rPr>
                <w:sz w:val="21"/>
                <w:szCs w:val="21"/>
              </w:rPr>
              <w:t>Boa comunicação</w:t>
            </w:r>
            <w:r w:rsidR="00A65E73" w:rsidRPr="00BC7AA0">
              <w:rPr>
                <w:sz w:val="21"/>
                <w:szCs w:val="21"/>
              </w:rPr>
              <w:t>;</w:t>
            </w:r>
            <w:r w:rsidR="0060428D" w:rsidRPr="00BC7AA0">
              <w:rPr>
                <w:sz w:val="21"/>
                <w:szCs w:val="21"/>
              </w:rPr>
              <w:t xml:space="preserve"> Ágil; Facilidade para desempenhar várias funções ao mesmo tempo</w:t>
            </w:r>
            <w:r w:rsidRPr="00BC7AA0">
              <w:rPr>
                <w:sz w:val="21"/>
                <w:szCs w:val="21"/>
              </w:rPr>
              <w:t xml:space="preserve"> e</w:t>
            </w:r>
            <w:r w:rsidR="005247CF" w:rsidRPr="00BC7AA0">
              <w:rPr>
                <w:sz w:val="21"/>
                <w:szCs w:val="21"/>
              </w:rPr>
              <w:t xml:space="preserve"> também</w:t>
            </w:r>
            <w:r w:rsidRPr="00BC7AA0">
              <w:rPr>
                <w:sz w:val="21"/>
                <w:szCs w:val="21"/>
              </w:rPr>
              <w:t xml:space="preserve"> aprender novas </w:t>
            </w:r>
            <w:r w:rsidR="005247CF" w:rsidRPr="00BC7AA0">
              <w:rPr>
                <w:sz w:val="21"/>
                <w:szCs w:val="21"/>
              </w:rPr>
              <w:t>habilidades</w:t>
            </w:r>
            <w:r w:rsidRPr="00BC7AA0">
              <w:rPr>
                <w:sz w:val="21"/>
                <w:szCs w:val="21"/>
              </w:rPr>
              <w:t>;</w:t>
            </w:r>
            <w:r w:rsidR="00A65E73" w:rsidRPr="00BC7AA0">
              <w:rPr>
                <w:sz w:val="21"/>
                <w:szCs w:val="21"/>
              </w:rPr>
              <w:t xml:space="preserve"> Facilidade com trabalho em grupo;</w:t>
            </w:r>
            <w:r w:rsidR="0060428D" w:rsidRPr="00BC7AA0">
              <w:rPr>
                <w:sz w:val="21"/>
                <w:szCs w:val="21"/>
              </w:rPr>
              <w:t xml:space="preserve"> Visionário; Tomada de boas decisões; Paciente; Determinado a alcan</w:t>
            </w:r>
            <w:r w:rsidR="00856D57" w:rsidRPr="00BC7AA0">
              <w:rPr>
                <w:sz w:val="21"/>
                <w:szCs w:val="21"/>
              </w:rPr>
              <w:t xml:space="preserve">çar metas; Pontual; </w:t>
            </w:r>
            <w:r w:rsidR="003D4353" w:rsidRPr="00BC7AA0">
              <w:rPr>
                <w:sz w:val="21"/>
                <w:szCs w:val="21"/>
              </w:rPr>
              <w:t xml:space="preserve">Organizado; </w:t>
            </w:r>
            <w:r w:rsidR="00856D57" w:rsidRPr="00BC7AA0">
              <w:rPr>
                <w:sz w:val="21"/>
                <w:szCs w:val="21"/>
              </w:rPr>
              <w:t>Obstinado; Espírito de Liderança</w:t>
            </w:r>
          </w:p>
        </w:tc>
      </w:tr>
      <w:tr w:rsidR="00886970" w:rsidRPr="00930666" w:rsidTr="00856D57">
        <w:tc>
          <w:tcPr>
            <w:tcW w:w="1759" w:type="dxa"/>
          </w:tcPr>
          <w:p w:rsidR="00886970" w:rsidRPr="00BC7AA0" w:rsidRDefault="000302D8">
            <w:pPr>
              <w:pStyle w:val="ttulo1"/>
              <w:rPr>
                <w:sz w:val="22"/>
              </w:rPr>
            </w:pPr>
            <w:r w:rsidRPr="00BC7AA0">
              <w:rPr>
                <w:sz w:val="22"/>
              </w:rPr>
              <w:t>Experiência</w:t>
            </w:r>
          </w:p>
        </w:tc>
        <w:tc>
          <w:tcPr>
            <w:tcW w:w="451" w:type="dxa"/>
          </w:tcPr>
          <w:p w:rsidR="00886970" w:rsidRDefault="00886970"/>
        </w:tc>
        <w:tc>
          <w:tcPr>
            <w:tcW w:w="7597" w:type="dxa"/>
          </w:tcPr>
          <w:sdt>
            <w:sdtPr>
              <w:rPr>
                <w:rFonts w:eastAsiaTheme="minorEastAsia"/>
                <w:b/>
                <w:bCs/>
                <w:caps/>
              </w:rPr>
              <w:id w:val="-1356257825"/>
            </w:sdtPr>
            <w:sdtEndPr>
              <w:rPr>
                <w:b w:val="0"/>
                <w:bCs w:val="0"/>
                <w:caps w:val="0"/>
              </w:rPr>
            </w:sdtEndPr>
            <w:sdtContent>
              <w:sdt>
                <w:sdtPr>
                  <w:rPr>
                    <w:rFonts w:eastAsiaTheme="minorEastAsia"/>
                    <w:b/>
                    <w:bCs/>
                    <w:caps/>
                  </w:rPr>
                  <w:id w:val="1645850977"/>
                  <w:placeholder>
                    <w:docPart w:val="E2C084DEBD6345C1A87EE6FFDE31CEF9"/>
                  </w:placeholder>
                  <w15:appearance w15:val="hidden"/>
                </w:sdtPr>
                <w:sdtEndPr>
                  <w:rPr>
                    <w:b w:val="0"/>
                    <w:bCs w:val="0"/>
                    <w:caps w:val="0"/>
                  </w:rPr>
                </w:sdtEndPr>
                <w:sdtContent>
                  <w:sdt>
                    <w:sdtPr>
                      <w:rPr>
                        <w:rFonts w:eastAsiaTheme="minorEastAsia"/>
                        <w:b/>
                        <w:bCs/>
                        <w:caps/>
                      </w:rPr>
                      <w:id w:val="1113865461"/>
                      <w15:appearance w15:val="hidden"/>
                      <w15:repeatingSection/>
                    </w:sdtPr>
                    <w:sdtEndPr>
                      <w:rPr>
                        <w:rFonts w:eastAsiaTheme="minorHAnsi"/>
                        <w:b w:val="0"/>
                        <w:bCs w:val="0"/>
                        <w:caps w:val="0"/>
                      </w:rPr>
                    </w:sdtEndPr>
                    <w:sdtContent>
                      <w:sdt>
                        <w:sdtPr>
                          <w:rPr>
                            <w:rFonts w:eastAsiaTheme="minorEastAsia"/>
                            <w:b/>
                            <w:bCs/>
                            <w:caps/>
                          </w:rPr>
                          <w:id w:val="-459038521"/>
                          <w:placeholder>
                            <w:docPart w:val="7A32D20BFA294C38BF993323757D4CF5"/>
                          </w:placeholder>
                          <w15:appearance w15:val="hidden"/>
                          <w15:repeatingSectionItem/>
                        </w:sdtPr>
                        <w:sdtEndPr>
                          <w:rPr>
                            <w:rFonts w:eastAsiaTheme="minorHAnsi"/>
                            <w:b w:val="0"/>
                            <w:bCs w:val="0"/>
                            <w:caps w:val="0"/>
                          </w:rPr>
                        </w:sdtEndPr>
                        <w:sdtContent>
                          <w:sdt>
                            <w:sdtPr>
                              <w:rPr>
                                <w:rFonts w:eastAsiaTheme="minorEastAsia"/>
                                <w:b/>
                                <w:bCs/>
                                <w:caps/>
                              </w:rPr>
                              <w:id w:val="1719314431"/>
                              <w15:repeatingSection/>
                            </w:sdtPr>
                            <w:sdtEndPr>
                              <w:rPr>
                                <w:rFonts w:eastAsiaTheme="minorHAnsi"/>
                                <w:b w:val="0"/>
                                <w:bCs w:val="0"/>
                                <w:caps w:val="0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eastAsiaTheme="minorEastAsia"/>
                                    <w:b/>
                                    <w:bCs/>
                                    <w:caps/>
                                  </w:rPr>
                                  <w:id w:val="875508820"/>
                                  <w:placeholder>
                                    <w:docPart w:val="7A32D20BFA294C38BF993323757D4CF5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rFonts w:eastAsiaTheme="minorHAnsi"/>
                                    <w:b w:val="0"/>
                                    <w:bCs w:val="0"/>
                                    <w:caps w:val="0"/>
                                  </w:rPr>
                                </w:sdtEndPr>
                                <w:sdtContent>
                                  <w:p w:rsidR="0060428D" w:rsidRPr="009810D0" w:rsidRDefault="00856D57" w:rsidP="009810D0">
                                    <w:pPr>
                                      <w:pStyle w:val="Textodocurrculo"/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</w:pPr>
                                    <w:r w:rsidRPr="009810D0">
                                      <w:rPr>
                                        <w:rFonts w:eastAsiaTheme="minorEastAsia"/>
                                        <w:b/>
                                        <w:color w:val="3A4B5B" w:themeColor="accent1" w:themeShade="80"/>
                                      </w:rPr>
                                      <w:t>-</w:t>
                                    </w:r>
                                    <w:r w:rsidR="005247CF" w:rsidRPr="009810D0">
                                      <w:rPr>
                                        <w:rFonts w:eastAsiaTheme="minorEastAsia"/>
                                        <w:b/>
                                        <w:bCs/>
                                        <w:caps/>
                                        <w:color w:val="3A4B5B" w:themeColor="accent1" w:themeShade="80"/>
                                      </w:rPr>
                                      <w:t xml:space="preserve"> </w:t>
                                    </w:r>
                                    <w:r w:rsidRPr="009810D0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 xml:space="preserve"> </w:t>
                                    </w:r>
                                    <w:r w:rsidR="005247CF" w:rsidRPr="009810D0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>GE</w:t>
                                    </w:r>
                                    <w:r w:rsidR="009810D0" w:rsidRPr="009810D0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 xml:space="preserve">STOR/ANALISTA DE TRÁFEGO PAGO - AGÊNCIA FOCUS </w:t>
                                    </w:r>
                                    <w:r w:rsidR="009810D0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>MARK</w:t>
                                    </w:r>
                                    <w:r w:rsidR="001F7F7F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>ET</w:t>
                                    </w:r>
                                    <w:r w:rsidR="009810D0">
                                      <w:rPr>
                                        <w:rStyle w:val="Ttulo2Char"/>
                                        <w:b/>
                                        <w:color w:val="3A4B5B" w:themeColor="accent1" w:themeShade="80"/>
                                        <w:sz w:val="22"/>
                                      </w:rPr>
                                      <w:t xml:space="preserve">ING </w:t>
                                    </w:r>
                                    <w:r w:rsidR="009810D0" w:rsidRPr="009810D0">
                                      <w:rPr>
                                        <w:rStyle w:val="Ttulo2Char"/>
                                        <w:color w:val="3A4B5B" w:themeColor="accent1" w:themeShade="80"/>
                                        <w:sz w:val="22"/>
                                      </w:rPr>
                                      <w:t>(Possuo Referência)</w:t>
                                    </w:r>
                                    <w:r w:rsidR="006F3868" w:rsidRPr="009810D0">
                                      <w:rPr>
                                        <w:rStyle w:val="Ttulo2Char"/>
                                        <w:color w:val="3A4B5B" w:themeColor="accent1" w:themeShade="80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  <w:p w:rsidR="006F3868" w:rsidRPr="00BC7AA0" w:rsidRDefault="006F3868" w:rsidP="0060428D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Período: </w:t>
                                    </w:r>
                                    <w:r w:rsidR="005247CF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Início 2021 até 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Agosto de 2021 – Continuo exercendo a função de Gestor p</w:t>
                                    </w:r>
                                    <w:r w:rsidR="00D14665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ara outras empresas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  <w:p w:rsidR="00856D57" w:rsidRPr="00BC7AA0" w:rsidRDefault="00856D57" w:rsidP="0060428D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p w:rsidR="009810D0" w:rsidRPr="00BC7AA0" w:rsidRDefault="005B0D9E" w:rsidP="009810D0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C7AA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 xml:space="preserve">     ●</w:t>
                                    </w:r>
                                    <w:r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Exercia as funções de: Gestão, Análise, Relatório e Estratégias de anúncios</w:t>
                                    </w:r>
                                    <w:r w:rsidR="00D14665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pagos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.</w:t>
                                    </w:r>
                                  </w:p>
                                  <w:p w:rsidR="009810D0" w:rsidRPr="00BC7AA0" w:rsidRDefault="009810D0" w:rsidP="009810D0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Portanto, domino as plataformas Facebook Ads e Google Ads. </w:t>
                                    </w:r>
                                  </w:p>
                                  <w:p w:rsidR="00891A80" w:rsidRDefault="00562CBE" w:rsidP="009810D0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C7AA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 xml:space="preserve">     ● </w:t>
                                    </w:r>
                                    <w:r w:rsidR="00891A8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>Noções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básicas</w:t>
                                    </w:r>
                                    <w:r w:rsidR="00891A8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CRM e</w:t>
                                    </w:r>
                                    <w:r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Criação de S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ite </w:t>
                                    </w:r>
                                    <w:r w:rsidR="00891A80">
                                      <w:rPr>
                                        <w:sz w:val="21"/>
                                        <w:szCs w:val="21"/>
                                      </w:rPr>
                                      <w:t>Wordpress</w:t>
                                    </w:r>
                                  </w:p>
                                  <w:p w:rsidR="009810D0" w:rsidRPr="00BC7AA0" w:rsidRDefault="00891A80" w:rsidP="009810D0">
                                    <w:pPr>
                                      <w:pStyle w:val="Textodocurrculo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C7AA0"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 xml:space="preserve">     ●</w:t>
                                    </w:r>
                                    <w:r>
                                      <w:rPr>
                                        <w:rFonts w:ascii="Calibri" w:hAnsi="Calibri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1"/>
                                        <w:szCs w:val="21"/>
                                      </w:rPr>
                                      <w:t>E</w:t>
                                    </w:r>
                                    <w:r w:rsidR="00562CBE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xperiência com Trello &amp; Reportei;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 e estou adentrando na parte de P</w:t>
                                    </w:r>
                                    <w:r w:rsidR="00562CBE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h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otoshop </w:t>
                                    </w:r>
                                    <w:r>
                                      <w:rPr>
                                        <w:sz w:val="21"/>
                                        <w:szCs w:val="21"/>
                                      </w:rPr>
                                      <w:t>e After Eff</w:t>
                                    </w:r>
                                    <w:r w:rsidR="009D4606">
                                      <w:rPr>
                                        <w:sz w:val="21"/>
                                        <w:szCs w:val="21"/>
                                      </w:rPr>
                                      <w:t xml:space="preserve">ects </w:t>
                                    </w:r>
                                    <w:r w:rsidR="009810D0" w:rsidRPr="00BC7AA0">
                                      <w:rPr>
                                        <w:sz w:val="21"/>
                                        <w:szCs w:val="21"/>
                                      </w:rPr>
                                      <w:t>também!</w:t>
                                    </w:r>
                                  </w:p>
                                  <w:p w:rsidR="009810D0" w:rsidRDefault="009810D0" w:rsidP="009810D0">
                                    <w:pPr>
                                      <w:pStyle w:val="Textodocurrculo"/>
                                    </w:pPr>
                                  </w:p>
                                  <w:sdt>
                                    <w:sdtPr>
                                      <w:rPr>
                                        <w:rFonts w:asciiTheme="minorHAnsi" w:eastAsiaTheme="minorEastAsia" w:hAnsiTheme="minorHAnsi" w:cstheme="minorBidi"/>
                                        <w:b w:val="0"/>
                                        <w:bCs w:val="0"/>
                                        <w:caps w:val="0"/>
                                        <w:color w:val="595959" w:themeColor="text1" w:themeTint="A6"/>
                                        <w14:ligatures w14:val="none"/>
                                      </w:rPr>
                                      <w:id w:val="1999312924"/>
                                      <w:placeholder>
                                        <w:docPart w:val="40B32AAEA1BA4CE2B21C4126C0F0FA5D"/>
                                      </w:placeholder>
                                    </w:sdtPr>
                                    <w:sdtEndPr/>
                                    <w:sdtContent>
                                      <w:p w:rsidR="009810D0" w:rsidRPr="00C40D75" w:rsidRDefault="009810D0" w:rsidP="009810D0">
                                        <w:pPr>
                                          <w:pStyle w:val="ttulo20"/>
                                        </w:pPr>
                                        <w:r>
                                          <w:rPr>
                                            <w:rFonts w:asciiTheme="minorHAnsi" w:eastAsiaTheme="minorEastAsia" w:hAnsiTheme="minorHAnsi" w:cstheme="minorBidi"/>
                                            <w:b w:val="0"/>
                                            <w:bCs w:val="0"/>
                                            <w:caps w:val="0"/>
                                            <w:color w:val="595959" w:themeColor="text1" w:themeTint="A6"/>
                                            <w14:ligatures w14:val="none"/>
                                          </w:rPr>
                                          <w:t xml:space="preserve">- </w:t>
                                        </w:r>
                                        <w:r w:rsidRPr="00856D57">
                                          <w:rPr>
                                            <w:rStyle w:val="Ttulo2Char"/>
                                            <w:color w:val="3A4B5B" w:themeColor="accent1" w:themeShade="80"/>
                                            <w:sz w:val="22"/>
                                          </w:rPr>
                                          <w:t>Motorista de aplicativo - uber</w:t>
                                        </w:r>
                                      </w:p>
                                      <w:p w:rsidR="009810D0" w:rsidRPr="00BC7AA0" w:rsidRDefault="009810D0" w:rsidP="009810D0">
                                        <w:pPr>
                                          <w:pStyle w:val="Textodocurrculo"/>
                                          <w:rPr>
                                            <w:sz w:val="21"/>
                                            <w:szCs w:val="21"/>
                                          </w:rPr>
                                        </w:pPr>
                                        <w:r w:rsidRPr="00BC7AA0">
                                          <w:rPr>
                                            <w:sz w:val="21"/>
                                            <w:szCs w:val="21"/>
                                          </w:rPr>
                                          <w:t xml:space="preserve">Período: 2019 até início de 2021 </w:t>
                                        </w:r>
                                      </w:p>
                                      <w:p w:rsidR="009810D0" w:rsidRDefault="008B4419" w:rsidP="009810D0">
                                        <w:pPr>
                                          <w:rPr>
                                            <w:rFonts w:eastAsiaTheme="minorEastAsia"/>
                                          </w:rPr>
                                        </w:pP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Theme="minorHAnsi" w:eastAsiaTheme="minorEastAsia" w:hAnsiTheme="minorHAnsi" w:cstheme="minorBidi"/>
                                        <w:b w:val="0"/>
                                        <w:bCs w:val="0"/>
                                        <w:caps w:val="0"/>
                                        <w:color w:val="595959" w:themeColor="text1" w:themeTint="A6"/>
                                        <w14:ligatures w14:val="none"/>
                                      </w:rPr>
                                      <w:id w:val="68699791"/>
                                      <w:placeholder>
                                        <w:docPart w:val="2FF9A14278AA48E7B83CC6C87F701604"/>
                                      </w:placeholder>
                                      <w15:appearance w15:val="hidden"/>
                                    </w:sdtPr>
                                    <w:sdtEndPr>
                                      <w:rPr>
                                        <w:rFonts w:asciiTheme="majorHAnsi" w:hAnsiTheme="majorHAnsi" w:cstheme="majorBidi"/>
                                        <w:b/>
                                        <w:bCs/>
                                        <w:caps/>
                                        <w:color w:val="404040" w:themeColor="text1" w:themeTint="BF"/>
                                        <w14:ligatures w14:val="standardContextual"/>
                                      </w:rPr>
                                    </w:sdtEndPr>
                                    <w:sdtContent>
                                      <w:sdt>
                                        <w:sdtPr>
                                          <w:rPr>
                                            <w:rFonts w:asciiTheme="minorHAnsi" w:eastAsiaTheme="minorEastAsia" w:hAnsiTheme="minorHAnsi" w:cstheme="minorBidi"/>
                                            <w:b w:val="0"/>
                                            <w:bCs w:val="0"/>
                                            <w:caps w:val="0"/>
                                            <w:color w:val="595959" w:themeColor="text1" w:themeTint="A6"/>
                                            <w14:ligatures w14:val="none"/>
                                          </w:rPr>
                                          <w:id w:val="1015498601"/>
                                          <w15:appearance w15:val="hidden"/>
                                          <w15:repeatingSection/>
                                        </w:sdtPr>
                                        <w:sdtEndPr>
                                          <w:rPr>
                                            <w:rFonts w:asciiTheme="majorHAnsi" w:eastAsiaTheme="majorEastAsia" w:hAnsiTheme="majorHAnsi" w:cstheme="majorBidi"/>
                                            <w:b/>
                                            <w:bCs/>
                                            <w:caps/>
                                            <w:color w:val="404040" w:themeColor="text1" w:themeTint="BF"/>
                                            <w14:ligatures w14:val="standardContextual"/>
                                          </w:rPr>
                                        </w:sdtEndPr>
                                        <w:sdtContent>
                                          <w:sdt>
                                            <w:sdtPr>
                                              <w:rPr>
                                                <w:rFonts w:asciiTheme="minorHAnsi" w:eastAsiaTheme="minorEastAsia" w:hAnsiTheme="minorHAnsi" w:cstheme="minorBidi"/>
                                                <w:b w:val="0"/>
                                                <w:bCs w:val="0"/>
                                                <w:caps w:val="0"/>
                                                <w:color w:val="595959" w:themeColor="text1" w:themeTint="A6"/>
                                                <w14:ligatures w14:val="none"/>
                                              </w:rPr>
                                              <w:id w:val="1476026442"/>
                                              <w:placeholder>
                                                <w:docPart w:val="5064F5892CD240F39FADD546AAEEA5BD"/>
                                              </w:placeholder>
                                              <w15:appearance w15:val="hidden"/>
                                              <w15:repeatingSectionItem/>
                                            </w:sdtPr>
                                            <w:sdtEndPr>
                                              <w:rPr>
                                                <w:rFonts w:asciiTheme="majorHAnsi" w:eastAsiaTheme="majorEastAsia" w:hAnsiTheme="majorHAnsi" w:cstheme="majorBidi"/>
                                                <w:b/>
                                                <w:bCs/>
                                                <w:caps/>
                                                <w:color w:val="404040" w:themeColor="text1" w:themeTint="BF"/>
                                                <w14:ligatures w14:val="standardContextual"/>
                                              </w:rPr>
                                            </w:sdtEndPr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rFonts w:asciiTheme="minorHAnsi" w:eastAsiaTheme="minorEastAsia" w:hAnsiTheme="minorHAnsi" w:cstheme="minorBidi"/>
                                                    <w:b w:val="0"/>
                                                    <w:bCs w:val="0"/>
                                                    <w:caps w:val="0"/>
                                                    <w:color w:val="595959" w:themeColor="text1" w:themeTint="A6"/>
                                                    <w14:ligatures w14:val="none"/>
                                                  </w:rPr>
                                                  <w:id w:val="1996447443"/>
                                                  <w15:repeatingSection/>
                                                </w:sdtPr>
                                                <w:sdtEndPr>
                                                  <w:rPr>
                                                    <w:rFonts w:asciiTheme="majorHAnsi" w:eastAsiaTheme="majorEastAsia" w:hAnsiTheme="majorHAnsi" w:cstheme="majorBidi"/>
                                                    <w:b/>
                                                    <w:bCs/>
                                                    <w:caps/>
                                                    <w:color w:val="404040" w:themeColor="text1" w:themeTint="BF"/>
                                                    <w14:ligatures w14:val="standardContextual"/>
                                                  </w:rPr>
                                                </w:sdtEndPr>
                                                <w:sdtContent>
                                                  <w:sdt>
                                                    <w:sdtPr>
                                                      <w:rPr>
                                                        <w:rFonts w:asciiTheme="minorHAnsi" w:eastAsiaTheme="minorEastAsia" w:hAnsiTheme="minorHAnsi" w:cstheme="minorBidi"/>
                                                        <w:b w:val="0"/>
                                                        <w:bCs w:val="0"/>
                                                        <w:caps w:val="0"/>
                                                        <w:color w:val="595959" w:themeColor="text1" w:themeTint="A6"/>
                                                        <w14:ligatures w14:val="none"/>
                                                      </w:rPr>
                                                      <w:id w:val="539404615"/>
                                                      <w:placeholder>
                                                        <w:docPart w:val="5064F5892CD240F39FADD546AAEEA5BD"/>
                                                      </w:placeholder>
                                                      <w15:repeatingSectionItem/>
                                                    </w:sdtPr>
                                                    <w:sdtEndPr>
                                                      <w:rPr>
                                                        <w:rFonts w:asciiTheme="majorHAnsi" w:eastAsiaTheme="majorEastAsia" w:hAnsiTheme="majorHAnsi" w:cstheme="majorBidi"/>
                                                        <w:b/>
                                                        <w:bCs/>
                                                        <w:caps/>
                                                        <w:color w:val="404040" w:themeColor="text1" w:themeTint="BF"/>
                                                        <w14:ligatures w14:val="standardContextual"/>
                                                      </w:rPr>
                                                    </w:sdtEndPr>
                                                    <w:sdtContent>
                                                      <w:p w:rsidR="009810D0" w:rsidRPr="00856D57" w:rsidRDefault="009810D0" w:rsidP="009810D0">
                                                        <w:pPr>
                                                          <w:pStyle w:val="ttulo20"/>
                                                          <w:rPr>
                                                            <w:rStyle w:val="Ttulo2Char"/>
                                                            <w:color w:val="3A4B5B" w:themeColor="accent1" w:themeShade="80"/>
                                                            <w:sz w:val="22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inorHAnsi" w:eastAsiaTheme="minorEastAsia" w:hAnsiTheme="minorHAnsi" w:cstheme="minorBidi"/>
                                                            <w:b w:val="0"/>
                                                            <w:bCs w:val="0"/>
                                                            <w:caps w:val="0"/>
                                                            <w:color w:val="595959" w:themeColor="text1" w:themeTint="A6"/>
                                                            <w14:ligatures w14:val="none"/>
                                                          </w:rPr>
                                                          <w:t xml:space="preserve">- </w:t>
                                                        </w:r>
                                                        <w:r w:rsidRPr="00856D57">
                                                          <w:rPr>
                                                            <w:rStyle w:val="Ttulo2Char"/>
                                                            <w:color w:val="3A4B5B" w:themeColor="accent1" w:themeShade="80"/>
                                                            <w:sz w:val="22"/>
                                                          </w:rPr>
                                                          <w:t>atendente caixa e motoboy de restaurante/pizzaria</w:t>
                                                        </w:r>
                                                      </w:p>
                                                      <w:p w:rsidR="009810D0" w:rsidRPr="00BC7AA0" w:rsidRDefault="009810D0" w:rsidP="009810D0">
                                                        <w:pPr>
                                                          <w:pStyle w:val="Textodocurrculo"/>
                                                          <w:rPr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</w:pPr>
                                                        <w:r w:rsidRPr="00BC7AA0">
                                                          <w:rPr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t>Período: 2018 até metade de 2019</w:t>
                                                        </w:r>
                                                      </w:p>
                                                      <w:p w:rsidR="009810D0" w:rsidRDefault="008B4419" w:rsidP="009810D0">
                                                        <w:pPr>
                                                          <w:pStyle w:val="ttulo20"/>
                                                          <w:rPr>
                                                            <w:rFonts w:eastAsiaTheme="minorEastAsia"/>
                                                          </w:rPr>
                                                        </w:pPr>
                                                      </w:p>
                                                    </w:sdtContent>
                                                  </w:sdt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Theme="minorHAnsi" w:eastAsiaTheme="minorEastAsia" w:hAnsiTheme="minorHAnsi" w:cstheme="minorBidi"/>
                                        <w:b w:val="0"/>
                                        <w:bCs w:val="0"/>
                                        <w:caps w:val="0"/>
                                        <w:color w:val="595959" w:themeColor="text1" w:themeTint="A6"/>
                                        <w14:ligatures w14:val="none"/>
                                      </w:rPr>
                                      <w:id w:val="221802691"/>
                                      <w:placeholder>
                                        <w:docPart w:val="64C54DF0874A475C860092E9160080B9"/>
                                      </w:placeholder>
                                    </w:sdtPr>
                                    <w:sdtEndPr/>
                                    <w:sdtContent>
                                      <w:p w:rsidR="009810D0" w:rsidRPr="00C40D75" w:rsidRDefault="009810D0" w:rsidP="009810D0">
                                        <w:pPr>
                                          <w:pStyle w:val="ttulo20"/>
                                        </w:pPr>
                                        <w:r>
                                          <w:rPr>
                                            <w:rFonts w:asciiTheme="minorHAnsi" w:eastAsiaTheme="minorEastAsia" w:hAnsiTheme="minorHAnsi" w:cstheme="minorBidi"/>
                                            <w:b w:val="0"/>
                                            <w:bCs w:val="0"/>
                                            <w:caps w:val="0"/>
                                            <w:color w:val="595959" w:themeColor="text1" w:themeTint="A6"/>
                                            <w14:ligatures w14:val="none"/>
                                          </w:rPr>
                                          <w:t xml:space="preserve">- </w:t>
                                        </w:r>
                                        <w:r w:rsidRPr="00856D57">
                                          <w:rPr>
                                            <w:rStyle w:val="Ttulo2Char"/>
                                            <w:color w:val="3A4B5B" w:themeColor="accent1" w:themeShade="80"/>
                                            <w:sz w:val="22"/>
                                          </w:rPr>
                                          <w:t>Estagiário na area de comunicação – caesb (companhia de saneamento ambiental do distrito federal)</w:t>
                                        </w:r>
                                      </w:p>
                                      <w:p w:rsidR="009810D0" w:rsidRPr="00BC7AA0" w:rsidRDefault="009810D0" w:rsidP="009810D0">
                                        <w:pPr>
                                          <w:pStyle w:val="Textodocurrculo"/>
                                          <w:rPr>
                                            <w:sz w:val="21"/>
                                            <w:szCs w:val="21"/>
                                          </w:rPr>
                                        </w:pPr>
                                        <w:r w:rsidRPr="00BC7AA0">
                                          <w:rPr>
                                            <w:sz w:val="21"/>
                                            <w:szCs w:val="21"/>
                                          </w:rPr>
                                          <w:t>Período: Ano 2016</w:t>
                                        </w:r>
                                      </w:p>
                                      <w:p w:rsidR="009810D0" w:rsidRDefault="008B4419" w:rsidP="009810D0">
                                        <w:pPr>
                                          <w:pStyle w:val="Textodocurrculo"/>
                                        </w:pPr>
                                      </w:p>
                                    </w:sdtContent>
                                  </w:sdt>
                                  <w:p w:rsidR="0060428D" w:rsidRDefault="008B4419" w:rsidP="009810D0">
                                    <w:pPr>
                                      <w:pStyle w:val="Textodocurrculo"/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  <w:p w:rsidR="00886970" w:rsidRPr="00C40D75" w:rsidRDefault="00886970"/>
        </w:tc>
      </w:tr>
      <w:tr w:rsidR="00886970" w:rsidRPr="00930666" w:rsidTr="00856D57">
        <w:tc>
          <w:tcPr>
            <w:tcW w:w="1759" w:type="dxa"/>
          </w:tcPr>
          <w:p w:rsidR="00886970" w:rsidRDefault="000302D8">
            <w:pPr>
              <w:pStyle w:val="ttulo1"/>
            </w:pPr>
            <w:r w:rsidRPr="00BC7AA0">
              <w:rPr>
                <w:sz w:val="22"/>
              </w:rPr>
              <w:lastRenderedPageBreak/>
              <w:t>Educação</w:t>
            </w:r>
          </w:p>
        </w:tc>
        <w:tc>
          <w:tcPr>
            <w:tcW w:w="451" w:type="dxa"/>
          </w:tcPr>
          <w:p w:rsidR="00886970" w:rsidRPr="00C4035A" w:rsidRDefault="00886970">
            <w:pPr>
              <w:rPr>
                <w:rStyle w:val="Ttulo2Char"/>
                <w:b/>
                <w:bCs/>
                <w:caps/>
                <w:color w:val="3A4B5B" w:themeColor="accent1" w:themeShade="80"/>
                <w:sz w:val="22"/>
                <w14:ligatures w14:val="standardContextual"/>
              </w:rPr>
            </w:pPr>
          </w:p>
        </w:tc>
        <w:tc>
          <w:tcPr>
            <w:tcW w:w="7597" w:type="dxa"/>
          </w:tcPr>
          <w:sdt>
            <w:sdtPr>
              <w:rPr>
                <w:rStyle w:val="Ttulo2Char"/>
                <w:b/>
                <w:bCs/>
                <w:caps/>
                <w:color w:val="3A4B5B" w:themeColor="accent1" w:themeShade="80"/>
                <w:sz w:val="22"/>
                <w14:ligatures w14:val="standardContextual"/>
              </w:rPr>
              <w:id w:val="-691765356"/>
            </w:sdtPr>
            <w:sdtEndPr>
              <w:rPr>
                <w:rStyle w:val="Ttulo2Char"/>
              </w:rPr>
            </w:sdtEndPr>
            <w:sdtContent>
              <w:sdt>
                <w:sdtPr>
                  <w:rPr>
                    <w:rStyle w:val="Ttulo2Char"/>
                    <w:b/>
                    <w:bCs/>
                    <w:caps/>
                    <w:color w:val="3A4B5B" w:themeColor="accent1" w:themeShade="80"/>
                    <w:sz w:val="22"/>
                    <w14:ligatures w14:val="standardContextual"/>
                  </w:rPr>
                  <w:id w:val="-1126388115"/>
                  <w:placeholder>
                    <w:docPart w:val="6C29CEA4953946E88946B504D5855F04"/>
                  </w:placeholder>
                </w:sdtPr>
                <w:sdtEndPr>
                  <w:rPr>
                    <w:rStyle w:val="Ttulo2Char"/>
                  </w:rPr>
                </w:sdtEndPr>
                <w:sdtContent>
                  <w:sdt>
                    <w:sdtPr>
                      <w:rPr>
                        <w:rStyle w:val="Ttulo2Char"/>
                        <w:b/>
                        <w:bCs/>
                        <w:caps/>
                        <w:color w:val="3A4B5B" w:themeColor="accent1" w:themeShade="80"/>
                        <w:sz w:val="22"/>
                        <w14:ligatures w14:val="standardContextual"/>
                      </w:rPr>
                      <w:id w:val="-515464952"/>
                      <w15:repeatingSection/>
                    </w:sdtPr>
                    <w:sdtEndPr>
                      <w:rPr>
                        <w:rStyle w:val="Ttulo2Char"/>
                      </w:rPr>
                    </w:sdtEndPr>
                    <w:sdtContent>
                      <w:sdt>
                        <w:sdtPr>
                          <w:rPr>
                            <w:rStyle w:val="Ttulo2Char"/>
                            <w:b/>
                            <w:bCs/>
                            <w:caps/>
                            <w:color w:val="3A4B5B" w:themeColor="accent1" w:themeShade="80"/>
                            <w:sz w:val="22"/>
                            <w14:ligatures w14:val="standardContextual"/>
                          </w:rPr>
                          <w:id w:val="-722824948"/>
                          <w:placeholder>
                            <w:docPart w:val="8866A0095E904ECC84F6364B4C3A199F"/>
                          </w:placeholder>
                          <w15:repeatingSectionItem/>
                        </w:sdtPr>
                        <w:sdtEndPr>
                          <w:rPr>
                            <w:rStyle w:val="Ttulo2Char"/>
                          </w:rPr>
                        </w:sdtEndPr>
                        <w:sdtContent>
                          <w:p w:rsidR="00562CBE" w:rsidRDefault="00BC7AA0" w:rsidP="00562CBE">
                            <w:pP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</w:pPr>
                            <w: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- INGLÊS INTERMEDIÁRIO</w:t>
                            </w:r>
                            <w:r w:rsidR="00562CBE" w:rsidRPr="00C4035A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- </w:t>
                            </w:r>
                            <w:r w:rsidR="00562CBE" w:rsidRPr="00C4035A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Casa</w:t>
                            </w:r>
                            <w: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 Thomas Jefferson &amp; IPA IDIOMAS</w:t>
                            </w:r>
                          </w:p>
                          <w:p w:rsidR="00886970" w:rsidRPr="00C4035A" w:rsidRDefault="00856D57" w:rsidP="00856D57">
                            <w:pP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</w:pPr>
                            <w:r w:rsidRPr="00C4035A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- ENSINO MÉDIO CONCLUÍDO – </w:t>
                            </w:r>
                            <w:r w:rsidR="00BC7AA0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conclusão </w:t>
                            </w:r>
                            <w:r w:rsidRPr="00C4035A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Ano 2017</w:t>
                            </w:r>
                          </w:p>
                          <w:p w:rsidR="00856D57" w:rsidRPr="00562CBE" w:rsidRDefault="00856D57" w:rsidP="00856D57">
                            <w:pP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</w:pPr>
                            <w:r w:rsidRPr="00562CBE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- PACOTE OFFICE</w:t>
                            </w:r>
                            <w:r w:rsidR="00BC7AA0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 INTERMEDIÁRIO</w:t>
                            </w:r>
                            <w:r w:rsidRPr="00562CBE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 xml:space="preserve">, EXCEL, CANVA, </w:t>
                            </w:r>
                            <w:r w:rsidR="00562CBE" w:rsidRPr="00562CBE"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wordpress básico</w:t>
                            </w:r>
                          </w:p>
                          <w:p w:rsidR="00886970" w:rsidRPr="00C4035A" w:rsidRDefault="00D14665" w:rsidP="00856D57">
                            <w:pP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</w:pPr>
                            <w:r>
                              <w:rPr>
                                <w:rStyle w:val="Ttulo2Char"/>
                                <w:b/>
                                <w:bCs/>
                                <w:caps/>
                                <w:color w:val="3A4B5B" w:themeColor="accent1" w:themeShade="80"/>
                                <w:sz w:val="22"/>
                                <w14:ligatures w14:val="standardContextual"/>
                              </w:rPr>
                              <w:t>- diversos cursos para formação em gestor de tráfego pago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tc>
      </w:tr>
    </w:tbl>
    <w:p w:rsidR="00886970" w:rsidRDefault="00886970" w:rsidP="00A616C2">
      <w:pPr>
        <w:tabs>
          <w:tab w:val="left" w:pos="960"/>
        </w:tabs>
      </w:pPr>
      <w:bookmarkStart w:id="0" w:name="_GoBack"/>
      <w:bookmarkEnd w:id="0"/>
    </w:p>
    <w:sectPr w:rsidR="00886970" w:rsidSect="004B7B2E"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419" w:rsidRDefault="008B4419">
      <w:pPr>
        <w:spacing w:before="0" w:after="0" w:line="240" w:lineRule="auto"/>
      </w:pPr>
      <w:r>
        <w:separator/>
      </w:r>
    </w:p>
  </w:endnote>
  <w:endnote w:type="continuationSeparator" w:id="0">
    <w:p w:rsidR="008B4419" w:rsidRDefault="008B441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419" w:rsidRDefault="008B4419">
      <w:pPr>
        <w:spacing w:before="0" w:after="0" w:line="240" w:lineRule="auto"/>
      </w:pPr>
      <w:r>
        <w:separator/>
      </w:r>
    </w:p>
  </w:footnote>
  <w:footnote w:type="continuationSeparator" w:id="0">
    <w:p w:rsidR="008B4419" w:rsidRDefault="008B441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73"/>
    <w:rsid w:val="000302D8"/>
    <w:rsid w:val="000A3687"/>
    <w:rsid w:val="000B4A25"/>
    <w:rsid w:val="001F7F7F"/>
    <w:rsid w:val="0025022B"/>
    <w:rsid w:val="002B0777"/>
    <w:rsid w:val="003D4353"/>
    <w:rsid w:val="003F4AE1"/>
    <w:rsid w:val="004B7B2E"/>
    <w:rsid w:val="005247CF"/>
    <w:rsid w:val="00562CBE"/>
    <w:rsid w:val="005B0D9E"/>
    <w:rsid w:val="0060428D"/>
    <w:rsid w:val="00686110"/>
    <w:rsid w:val="006F3868"/>
    <w:rsid w:val="0077601E"/>
    <w:rsid w:val="007C5117"/>
    <w:rsid w:val="007E349D"/>
    <w:rsid w:val="00856D57"/>
    <w:rsid w:val="00886970"/>
    <w:rsid w:val="00891A80"/>
    <w:rsid w:val="008A4BD6"/>
    <w:rsid w:val="008B4419"/>
    <w:rsid w:val="00930666"/>
    <w:rsid w:val="009810D0"/>
    <w:rsid w:val="009D4606"/>
    <w:rsid w:val="009E7FF4"/>
    <w:rsid w:val="00A1552A"/>
    <w:rsid w:val="00A44E54"/>
    <w:rsid w:val="00A616C2"/>
    <w:rsid w:val="00A65E73"/>
    <w:rsid w:val="00A91BF9"/>
    <w:rsid w:val="00BC7AA0"/>
    <w:rsid w:val="00BE2FCB"/>
    <w:rsid w:val="00C4035A"/>
    <w:rsid w:val="00C40D75"/>
    <w:rsid w:val="00CE75C4"/>
    <w:rsid w:val="00D14665"/>
    <w:rsid w:val="00DF203C"/>
    <w:rsid w:val="00DF5418"/>
    <w:rsid w:val="00F5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5E4BBDE-6DA3-47D0-B82B-B861AB0E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856D57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577188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0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Fontepargpadr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Fontepargpadro"/>
    <w:link w:val="ttulo20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har">
    <w:name w:val="Data Char"/>
    <w:basedOn w:val="Fontepargpadr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Saudao">
    <w:name w:val="Salutation"/>
    <w:basedOn w:val="Normal"/>
    <w:next w:val="Normal"/>
    <w:link w:val="SaudaoChar"/>
    <w:uiPriority w:val="8"/>
    <w:unhideWhenUsed/>
    <w:qFormat/>
    <w:pPr>
      <w:spacing w:before="720"/>
    </w:pPr>
  </w:style>
  <w:style w:type="character" w:customStyle="1" w:styleId="SaudaoChar">
    <w:name w:val="Saudação Char"/>
    <w:basedOn w:val="Fontepargpadro"/>
    <w:link w:val="Saudao"/>
    <w:uiPriority w:val="8"/>
    <w:rPr>
      <w:kern w:val="20"/>
    </w:rPr>
  </w:style>
  <w:style w:type="paragraph" w:styleId="Encerramento">
    <w:name w:val="Closing"/>
    <w:basedOn w:val="Normal"/>
    <w:link w:val="EncerramentoChar"/>
    <w:uiPriority w:val="8"/>
    <w:unhideWhenUsed/>
    <w:qFormat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8"/>
    <w:rPr>
      <w:kern w:val="20"/>
    </w:rPr>
  </w:style>
  <w:style w:type="paragraph" w:styleId="Assinatura">
    <w:name w:val="Signature"/>
    <w:basedOn w:val="Normal"/>
    <w:link w:val="AssinaturaChar"/>
    <w:uiPriority w:val="8"/>
    <w:unhideWhenUsed/>
    <w:qFormat/>
    <w:pPr>
      <w:spacing w:after="48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8"/>
    <w:rPr>
      <w:b/>
      <w:bCs/>
      <w:kern w:val="20"/>
    </w:rPr>
  </w:style>
  <w:style w:type="character" w:styleId="nfase">
    <w:name w:val="Emphasis"/>
    <w:basedOn w:val="Fontepargpadro"/>
    <w:uiPriority w:val="2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EspaoReservado0">
    <w:name w:val="Placeholder Text"/>
    <w:basedOn w:val="Fontepargpadro"/>
    <w:uiPriority w:val="99"/>
    <w:semiHidden/>
    <w:rsid w:val="00C40D75"/>
    <w:rPr>
      <w:color w:val="808080"/>
    </w:rPr>
  </w:style>
  <w:style w:type="character" w:customStyle="1" w:styleId="nfase1">
    <w:name w:val="Ênfase1"/>
    <w:basedOn w:val="Fontepargpadr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Fontepargpadr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Fontepargpadr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Fontepargpadr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Fontepargpadro"/>
    <w:link w:val="Assinatura1"/>
    <w:uiPriority w:val="8"/>
    <w:rsid w:val="0077601E"/>
    <w:rPr>
      <w:b/>
      <w:bCs/>
      <w:kern w:val="20"/>
      <w:lang w:val="pt-BR"/>
    </w:rPr>
  </w:style>
  <w:style w:type="character" w:styleId="Hyperlink">
    <w:name w:val="Hyperlink"/>
    <w:basedOn w:val="Fontepargpadro"/>
    <w:uiPriority w:val="99"/>
    <w:unhideWhenUsed/>
    <w:rsid w:val="006F3868"/>
    <w:rPr>
      <w:color w:val="646464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1"/>
    <w:rsid w:val="00856D57"/>
    <w:rPr>
      <w:rFonts w:asciiTheme="majorHAnsi" w:eastAsiaTheme="majorEastAsia" w:hAnsiTheme="majorHAnsi" w:cstheme="majorBidi"/>
      <w:color w:val="577188" w:themeColor="accent1" w:themeShade="BF"/>
      <w:kern w:val="20"/>
      <w:sz w:val="26"/>
      <w:szCs w:val="26"/>
    </w:rPr>
  </w:style>
  <w:style w:type="paragraph" w:styleId="Cabealho0">
    <w:name w:val="header"/>
    <w:basedOn w:val="Normal"/>
    <w:link w:val="CabealhoChar"/>
    <w:uiPriority w:val="2"/>
    <w:unhideWhenUsed/>
    <w:rsid w:val="00CE75C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0"/>
    <w:uiPriority w:val="2"/>
    <w:rsid w:val="00CE75C4"/>
    <w:rPr>
      <w:kern w:val="20"/>
    </w:rPr>
  </w:style>
  <w:style w:type="paragraph" w:styleId="Rodap0">
    <w:name w:val="footer"/>
    <w:basedOn w:val="Normal"/>
    <w:link w:val="RodapChar"/>
    <w:uiPriority w:val="2"/>
    <w:unhideWhenUsed/>
    <w:rsid w:val="00CE75C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0"/>
    <w:uiPriority w:val="2"/>
    <w:rsid w:val="00CE75C4"/>
    <w:rPr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gabrieldf09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cumentos\AppData\Roaming\Microsoft\Modelos\Curr&#237;cul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6934FF74390425D8C00AD341D1385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38D341-B7E3-4207-8273-39BAF1AB1ADA}"/>
      </w:docPartPr>
      <w:docPartBody>
        <w:p w:rsidR="00A520E6" w:rsidRDefault="00EE52B1">
          <w:pPr>
            <w:pStyle w:val="26934FF74390425D8C00AD341D1385A3"/>
          </w:pPr>
          <w:r>
            <w:t>[Endereço]</w:t>
          </w:r>
        </w:p>
      </w:docPartBody>
    </w:docPart>
    <w:docPart>
      <w:docPartPr>
        <w:name w:val="A406C0B6BCDB4F8BAD63F1DB66AABD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EE7A8D-CBE7-46DA-838A-4692A1D0ACEC}"/>
      </w:docPartPr>
      <w:docPartBody>
        <w:p w:rsidR="00A520E6" w:rsidRDefault="00EE52B1">
          <w:pPr>
            <w:pStyle w:val="A406C0B6BCDB4F8BAD63F1DB66AABDED"/>
          </w:pPr>
          <w:r>
            <w:t>[Cidade, Estado CEP]</w:t>
          </w:r>
        </w:p>
      </w:docPartBody>
    </w:docPart>
    <w:docPart>
      <w:docPartPr>
        <w:name w:val="FB4AC9DC677948BFA5825767FA8BD4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39ADA0-9178-4956-B3BE-EDC34366EAE3}"/>
      </w:docPartPr>
      <w:docPartBody>
        <w:p w:rsidR="00A520E6" w:rsidRDefault="00EE52B1">
          <w:pPr>
            <w:pStyle w:val="FB4AC9DC677948BFA5825767FA8BD4B4"/>
          </w:pPr>
          <w:r>
            <w:t>[Telefone]</w:t>
          </w:r>
        </w:p>
      </w:docPartBody>
    </w:docPart>
    <w:docPart>
      <w:docPartPr>
        <w:name w:val="8866A0095E904ECC84F6364B4C3A19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576E41-4C88-42F1-97F1-79FB76056D6C}"/>
      </w:docPartPr>
      <w:docPartBody>
        <w:p w:rsidR="00A520E6" w:rsidRDefault="00EE52B1">
          <w:pPr>
            <w:pStyle w:val="8866A0095E904ECC84F6364B4C3A199F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C29CEA4953946E88946B504D5855F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6FE928-7912-4A9A-9FB4-4696B22B36C8}"/>
      </w:docPartPr>
      <w:docPartBody>
        <w:p w:rsidR="00A520E6" w:rsidRDefault="00EE52B1">
          <w:pPr>
            <w:pStyle w:val="6C29CEA4953946E88946B504D5855F04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7A32D20BFA294C38BF993323757D4C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4022CC-D9DE-41A6-B5BB-7C803F71F25B}"/>
      </w:docPartPr>
      <w:docPartBody>
        <w:p w:rsidR="00A520E6" w:rsidRDefault="004A1157" w:rsidP="004A1157">
          <w:pPr>
            <w:pStyle w:val="7A32D20BFA294C38BF993323757D4CF5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2C084DEBD6345C1A87EE6FFDE31CE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484E6-0AA7-4435-BDB4-33098C1DF403}"/>
      </w:docPartPr>
      <w:docPartBody>
        <w:p w:rsidR="00A520E6" w:rsidRDefault="004A1157" w:rsidP="004A1157">
          <w:pPr>
            <w:pStyle w:val="E2C084DEBD6345C1A87EE6FFDE31CEF9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64C54DF0874A475C860092E9160080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402897-B91A-4B0B-8B22-2E67F3C82A0C}"/>
      </w:docPartPr>
      <w:docPartBody>
        <w:p w:rsidR="003B6FD3" w:rsidRDefault="00A520E6" w:rsidP="00A520E6">
          <w:pPr>
            <w:pStyle w:val="64C54DF0874A475C860092E9160080B9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40B32AAEA1BA4CE2B21C4126C0F0FA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703794-CEC9-4B86-96BD-F46648F90327}"/>
      </w:docPartPr>
      <w:docPartBody>
        <w:p w:rsidR="003B6FD3" w:rsidRDefault="00A520E6" w:rsidP="00A520E6">
          <w:pPr>
            <w:pStyle w:val="40B32AAEA1BA4CE2B21C4126C0F0FA5D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2FF9A14278AA48E7B83CC6C87F7016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0FDD1E-F2BF-49C2-BDB4-F022B0AECBDC}"/>
      </w:docPartPr>
      <w:docPartBody>
        <w:p w:rsidR="003B6FD3" w:rsidRDefault="00A520E6" w:rsidP="00A520E6">
          <w:pPr>
            <w:pStyle w:val="2FF9A14278AA48E7B83CC6C87F701604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5064F5892CD240F39FADD546AAEEA5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7B99A3-FDAE-4A58-926D-56206578AE12}"/>
      </w:docPartPr>
      <w:docPartBody>
        <w:p w:rsidR="003B6FD3" w:rsidRDefault="00A520E6" w:rsidP="00A520E6">
          <w:pPr>
            <w:pStyle w:val="5064F5892CD240F39FADD546AAEEA5BD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157"/>
    <w:rsid w:val="000C425E"/>
    <w:rsid w:val="00201AAD"/>
    <w:rsid w:val="00241559"/>
    <w:rsid w:val="003B6FD3"/>
    <w:rsid w:val="004A1157"/>
    <w:rsid w:val="006C2254"/>
    <w:rsid w:val="009E6815"/>
    <w:rsid w:val="00A520E6"/>
    <w:rsid w:val="00D85015"/>
    <w:rsid w:val="00EE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6934FF74390425D8C00AD341D1385A3">
    <w:name w:val="26934FF74390425D8C00AD341D1385A3"/>
  </w:style>
  <w:style w:type="paragraph" w:customStyle="1" w:styleId="A406C0B6BCDB4F8BAD63F1DB66AABDED">
    <w:name w:val="A406C0B6BCDB4F8BAD63F1DB66AABDED"/>
  </w:style>
  <w:style w:type="paragraph" w:customStyle="1" w:styleId="FB4AC9DC677948BFA5825767FA8BD4B4">
    <w:name w:val="FB4AC9DC677948BFA5825767FA8BD4B4"/>
  </w:style>
  <w:style w:type="paragraph" w:customStyle="1" w:styleId="AA70CF93792F4CF0A36EB84366F40D99">
    <w:name w:val="AA70CF93792F4CF0A36EB84366F40D99"/>
  </w:style>
  <w:style w:type="character" w:styleId="nfase">
    <w:name w:val="Emphasis"/>
    <w:basedOn w:val="Fontepargpadro"/>
    <w:uiPriority w:val="2"/>
    <w:unhideWhenUsed/>
    <w:qFormat/>
    <w:rsid w:val="004A1157"/>
    <w:rPr>
      <w:color w:val="5B9BD5" w:themeColor="accent1"/>
    </w:rPr>
  </w:style>
  <w:style w:type="paragraph" w:customStyle="1" w:styleId="D68968E19DF7485A98DF4E974D1C03BB">
    <w:name w:val="D68968E19DF7485A98DF4E974D1C03BB"/>
  </w:style>
  <w:style w:type="paragraph" w:customStyle="1" w:styleId="28F1330F70774650B55D2B89022DF286">
    <w:name w:val="28F1330F70774650B55D2B89022DF286"/>
  </w:style>
  <w:style w:type="paragraph" w:customStyle="1" w:styleId="0845B9C862604310BC2D8C2C8C09C862">
    <w:name w:val="0845B9C862604310BC2D8C2C8C09C862"/>
  </w:style>
  <w:style w:type="paragraph" w:customStyle="1" w:styleId="Textodocurrculo">
    <w:name w:val="Texto do currículo"/>
    <w:basedOn w:val="Normal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397F105BA7E4241A2D71AB3CB7D40BF">
    <w:name w:val="9397F105BA7E4241A2D71AB3CB7D40BF"/>
  </w:style>
  <w:style w:type="character" w:styleId="TextodoEspaoReservado">
    <w:name w:val="Placeholder Text"/>
    <w:basedOn w:val="Fontepargpadro"/>
    <w:uiPriority w:val="99"/>
    <w:semiHidden/>
    <w:rsid w:val="00A520E6"/>
    <w:rPr>
      <w:color w:val="808080"/>
    </w:rPr>
  </w:style>
  <w:style w:type="paragraph" w:customStyle="1" w:styleId="8866A0095E904ECC84F6364B4C3A199F">
    <w:name w:val="8866A0095E904ECC84F6364B4C3A199F"/>
  </w:style>
  <w:style w:type="character" w:customStyle="1" w:styleId="Textodoespaoreservado0">
    <w:name w:val="Texto do espaço reservado"/>
    <w:basedOn w:val="Fontepargpadro"/>
    <w:uiPriority w:val="99"/>
    <w:semiHidden/>
    <w:rsid w:val="00A520E6"/>
    <w:rPr>
      <w:color w:val="808080"/>
    </w:rPr>
  </w:style>
  <w:style w:type="paragraph" w:customStyle="1" w:styleId="6C29CEA4953946E88946B504D5855F04">
    <w:name w:val="6C29CEA4953946E88946B504D5855F04"/>
  </w:style>
  <w:style w:type="paragraph" w:customStyle="1" w:styleId="696CFA489A8549BBA88C2847162E6977">
    <w:name w:val="696CFA489A8549BBA88C2847162E6977"/>
  </w:style>
  <w:style w:type="paragraph" w:customStyle="1" w:styleId="ECACC0A9DFB84EF5A1F8E484F07959D7">
    <w:name w:val="ECACC0A9DFB84EF5A1F8E484F07959D7"/>
  </w:style>
  <w:style w:type="paragraph" w:customStyle="1" w:styleId="F0486CF134FE4CEE8D5187075172F8AD">
    <w:name w:val="F0486CF134FE4CEE8D5187075172F8AD"/>
  </w:style>
  <w:style w:type="paragraph" w:customStyle="1" w:styleId="D8CECD16148F4BEAA8C2291EECE545B0">
    <w:name w:val="D8CECD16148F4BEAA8C2291EECE545B0"/>
  </w:style>
  <w:style w:type="paragraph" w:customStyle="1" w:styleId="A4263821DDD04D14A77B59982664B119">
    <w:name w:val="A4263821DDD04D14A77B59982664B119"/>
  </w:style>
  <w:style w:type="paragraph" w:customStyle="1" w:styleId="A1EB31C77DBD4FD0B972E067958F64A9">
    <w:name w:val="A1EB31C77DBD4FD0B972E067958F64A9"/>
  </w:style>
  <w:style w:type="paragraph" w:customStyle="1" w:styleId="DFE7FFA40D2B4659AA8D7F4F15321CA8">
    <w:name w:val="DFE7FFA40D2B4659AA8D7F4F15321CA8"/>
  </w:style>
  <w:style w:type="paragraph" w:customStyle="1" w:styleId="2BBFA4BCDE5849989892BA33205BD545">
    <w:name w:val="2BBFA4BCDE5849989892BA33205BD545"/>
  </w:style>
  <w:style w:type="paragraph" w:customStyle="1" w:styleId="96971AEF62EC479298B4438BF82D9305">
    <w:name w:val="96971AEF62EC479298B4438BF82D9305"/>
  </w:style>
  <w:style w:type="paragraph" w:customStyle="1" w:styleId="0BF774A2E3834486BE481D98BA836486">
    <w:name w:val="0BF774A2E3834486BE481D98BA836486"/>
  </w:style>
  <w:style w:type="paragraph" w:customStyle="1" w:styleId="F0FD049AB4DF4DC9B0CA52A05DFB2321">
    <w:name w:val="F0FD049AB4DF4DC9B0CA52A05DFB2321"/>
    <w:rsid w:val="004A1157"/>
  </w:style>
  <w:style w:type="paragraph" w:customStyle="1" w:styleId="3BB02858E54E4050AD6115B68BA8E35B">
    <w:name w:val="3BB02858E54E4050AD6115B68BA8E35B"/>
    <w:rsid w:val="004A1157"/>
  </w:style>
  <w:style w:type="paragraph" w:customStyle="1" w:styleId="DAE33E4D1223488483EF5B998F81FFB2">
    <w:name w:val="DAE33E4D1223488483EF5B998F81FFB2"/>
    <w:rsid w:val="004A1157"/>
  </w:style>
  <w:style w:type="paragraph" w:customStyle="1" w:styleId="E3DD5066F6564CF5A6109DCBF0811DDF">
    <w:name w:val="E3DD5066F6564CF5A6109DCBF0811DDF"/>
    <w:rsid w:val="004A1157"/>
  </w:style>
  <w:style w:type="paragraph" w:customStyle="1" w:styleId="7A32D20BFA294C38BF993323757D4CF5">
    <w:name w:val="7A32D20BFA294C38BF993323757D4CF5"/>
    <w:rsid w:val="004A1157"/>
  </w:style>
  <w:style w:type="paragraph" w:customStyle="1" w:styleId="E2C084DEBD6345C1A87EE6FFDE31CEF9">
    <w:name w:val="E2C084DEBD6345C1A87EE6FFDE31CEF9"/>
    <w:rsid w:val="004A1157"/>
  </w:style>
  <w:style w:type="paragraph" w:customStyle="1" w:styleId="DDACCEFC48054B77B88A08435C629DBB">
    <w:name w:val="DDACCEFC48054B77B88A08435C629DBB"/>
    <w:rsid w:val="004A1157"/>
  </w:style>
  <w:style w:type="paragraph" w:customStyle="1" w:styleId="115CA3DB7197465B9EC9394E6C0CBBD8">
    <w:name w:val="115CA3DB7197465B9EC9394E6C0CBBD8"/>
    <w:rsid w:val="004A1157"/>
  </w:style>
  <w:style w:type="paragraph" w:customStyle="1" w:styleId="ABAFD3DDAD314F5C84B27E345E997A88">
    <w:name w:val="ABAFD3DDAD314F5C84B27E345E997A88"/>
    <w:rsid w:val="004A1157"/>
  </w:style>
  <w:style w:type="paragraph" w:customStyle="1" w:styleId="64C54DF0874A475C860092E9160080B9">
    <w:name w:val="64C54DF0874A475C860092E9160080B9"/>
    <w:rsid w:val="00A520E6"/>
  </w:style>
  <w:style w:type="paragraph" w:customStyle="1" w:styleId="40B32AAEA1BA4CE2B21C4126C0F0FA5D">
    <w:name w:val="40B32AAEA1BA4CE2B21C4126C0F0FA5D"/>
    <w:rsid w:val="00A520E6"/>
  </w:style>
  <w:style w:type="paragraph" w:customStyle="1" w:styleId="2FF9A14278AA48E7B83CC6C87F701604">
    <w:name w:val="2FF9A14278AA48E7B83CC6C87F701604"/>
    <w:rsid w:val="00A520E6"/>
  </w:style>
  <w:style w:type="paragraph" w:customStyle="1" w:styleId="5064F5892CD240F39FADD546AAEEA5BD">
    <w:name w:val="5064F5892CD240F39FADD546AAEEA5BD"/>
    <w:rsid w:val="00A520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>Endereço: Rua Elpídio da Silva Fragoso – N°38</CompanyAddress>
  <CompanyPhone>Contato: 48 991474501 Jackson / 61991334397 Mãe</CompanyPhone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e5d022ff-4ce9-4922-b5a4-f245e35e2aac">english</DirectSourceMarket>
    <LocComments xmlns="e5d022ff-4ce9-4922-b5a4-f245e35e2aac" xsi:nil="true"/>
    <MarketSpecific xmlns="e5d022ff-4ce9-4922-b5a4-f245e35e2aac">false</MarketSpecific>
    <ApprovalStatus xmlns="e5d022ff-4ce9-4922-b5a4-f245e35e2aac">InProgress</ApprovalStatus>
    <ThumbnailAssetId xmlns="e5d022ff-4ce9-4922-b5a4-f245e35e2aac" xsi:nil="true"/>
    <PrimaryImageGen xmlns="e5d022ff-4ce9-4922-b5a4-f245e35e2aac">true</PrimaryImageGen>
    <LegacyData xmlns="e5d022ff-4ce9-4922-b5a4-f245e35e2aac" xsi:nil="true"/>
    <TPFriendlyName xmlns="e5d022ff-4ce9-4922-b5a4-f245e35e2aac" xsi:nil="true"/>
    <NumericId xmlns="e5d022ff-4ce9-4922-b5a4-f245e35e2aac" xsi:nil="true"/>
    <LocRecommendedHandoff xmlns="e5d022ff-4ce9-4922-b5a4-f245e35e2aac" xsi:nil="true"/>
    <BlockPublish xmlns="e5d022ff-4ce9-4922-b5a4-f245e35e2aac">false</BlockPublish>
    <BusinessGroup xmlns="e5d022ff-4ce9-4922-b5a4-f245e35e2aac" xsi:nil="true"/>
    <SourceTitle xmlns="e5d022ff-4ce9-4922-b5a4-f245e35e2aac" xsi:nil="true"/>
    <OpenTemplate xmlns="e5d022ff-4ce9-4922-b5a4-f245e35e2aac">true</OpenTemplate>
    <APEditor xmlns="e5d022ff-4ce9-4922-b5a4-f245e35e2aac">
      <UserInfo>
        <DisplayName/>
        <AccountId xsi:nil="true"/>
        <AccountType/>
      </UserInfo>
    </APEditor>
    <UALocComments xmlns="e5d022ff-4ce9-4922-b5a4-f245e35e2aac" xsi:nil="true"/>
    <ParentAssetId xmlns="e5d022ff-4ce9-4922-b5a4-f245e35e2aac" xsi:nil="true"/>
    <PublishStatusLookup xmlns="e5d022ff-4ce9-4922-b5a4-f245e35e2aac">
      <Value>417660</Value>
      <Value>417661</Value>
    </PublishStatusLookup>
    <FeatureTagsTaxHTField0 xmlns="e5d022ff-4ce9-4922-b5a4-f245e35e2aac">
      <Terms xmlns="http://schemas.microsoft.com/office/infopath/2007/PartnerControls"/>
    </FeatureTagsTaxHTField0>
    <IntlLangReviewDate xmlns="e5d022ff-4ce9-4922-b5a4-f245e35e2aac" xsi:nil="true"/>
    <Providers xmlns="e5d022ff-4ce9-4922-b5a4-f245e35e2aac" xsi:nil="true"/>
    <MachineTranslated xmlns="e5d022ff-4ce9-4922-b5a4-f245e35e2aac">false</MachineTranslated>
    <OriginalSourceMarket xmlns="e5d022ff-4ce9-4922-b5a4-f245e35e2aac">english</OriginalSourceMarket>
    <APDescription xmlns="e5d022ff-4ce9-4922-b5a4-f245e35e2aac">Use esse currículo elegante para uma aparência profissional. Acompanhe-o com uma carta de apresentação do conjunto de designs Atemporal para causar uma boa impressão.
</APDescription>
    <TPInstallLocation xmlns="e5d022ff-4ce9-4922-b5a4-f245e35e2aac" xsi:nil="true"/>
    <ContentItem xmlns="e5d022ff-4ce9-4922-b5a4-f245e35e2aac" xsi:nil="true"/>
    <ClipArtFilename xmlns="e5d022ff-4ce9-4922-b5a4-f245e35e2aac" xsi:nil="true"/>
    <PublishTargets xmlns="e5d022ff-4ce9-4922-b5a4-f245e35e2aac">OfficeOnlineVNext,OfflineBuild</PublishTargets>
    <TimesCloned xmlns="e5d022ff-4ce9-4922-b5a4-f245e35e2aac" xsi:nil="true"/>
    <FriendlyTitle xmlns="e5d022ff-4ce9-4922-b5a4-f245e35e2aac" xsi:nil="true"/>
    <AcquiredFrom xmlns="e5d022ff-4ce9-4922-b5a4-f245e35e2aac">Internal MS</AcquiredFrom>
    <AssetStart xmlns="e5d022ff-4ce9-4922-b5a4-f245e35e2aac">2012-03-08T00:28:00+00:00</AssetStart>
    <Provider xmlns="e5d022ff-4ce9-4922-b5a4-f245e35e2aac" xsi:nil="true"/>
    <LastHandOff xmlns="e5d022ff-4ce9-4922-b5a4-f245e35e2aac" xsi:nil="true"/>
    <LocalizationTagsTaxHTField0 xmlns="e5d022ff-4ce9-4922-b5a4-f245e35e2aac">
      <Terms xmlns="http://schemas.microsoft.com/office/infopath/2007/PartnerControls"/>
    </LocalizationTagsTaxHTField0>
    <TPClientViewer xmlns="e5d022ff-4ce9-4922-b5a4-f245e35e2aac" xsi:nil="true"/>
    <UACurrentWords xmlns="e5d022ff-4ce9-4922-b5a4-f245e35e2aac" xsi:nil="true"/>
    <ArtSampleDocs xmlns="e5d022ff-4ce9-4922-b5a4-f245e35e2aac" xsi:nil="true"/>
    <UALocRecommendation xmlns="e5d022ff-4ce9-4922-b5a4-f245e35e2aac">Localize</UALocRecommendation>
    <Manager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>Complete</TemplateStatus>
    <Downloads xmlns="e5d022ff-4ce9-4922-b5a4-f245e35e2aac">0</Downloads>
    <VoteCount xmlns="e5d022ff-4ce9-4922-b5a4-f245e35e2aac" xsi:nil="true"/>
    <OOCacheId xmlns="e5d022ff-4ce9-4922-b5a4-f245e35e2aac" xsi:nil="true"/>
    <InternalTagsTaxHTField0 xmlns="e5d022ff-4ce9-4922-b5a4-f245e35e2aac">
      <Terms xmlns="http://schemas.microsoft.com/office/infopath/2007/PartnerControls"/>
    </InternalTagsTaxHTField0>
    <AssetExpire xmlns="e5d022ff-4ce9-4922-b5a4-f245e35e2aac">2029-01-01T08:00:00+00:00</AssetExpire>
    <CSXSubmissionMarket xmlns="e5d022ff-4ce9-4922-b5a4-f245e35e2aac" xsi:nil="true"/>
    <DSATActionTaken xmlns="e5d022ff-4ce9-4922-b5a4-f245e35e2aac" xsi:nil="true"/>
    <TPExecutable xmlns="e5d022ff-4ce9-4922-b5a4-f245e35e2aac" xsi:nil="true"/>
    <SubmitterId xmlns="e5d022ff-4ce9-4922-b5a4-f245e35e2aac" xsi:nil="true"/>
    <EditorialTags xmlns="e5d022ff-4ce9-4922-b5a4-f245e35e2aac" xsi:nil="true"/>
    <AssetType xmlns="e5d022ff-4ce9-4922-b5a4-f245e35e2aac">TP</AssetType>
    <CSXSubmissionDate xmlns="e5d022ff-4ce9-4922-b5a4-f245e35e2aac" xsi:nil="true"/>
    <CSXUpdate xmlns="e5d022ff-4ce9-4922-b5a4-f245e35e2aac">false</CSXUpdate>
    <ApprovalLog xmlns="e5d022ff-4ce9-4922-b5a4-f245e35e2aac" xsi:nil="true"/>
    <BugNumber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RecommendationsModifier xmlns="e5d022ff-4ce9-4922-b5a4-f245e35e2aac">1000</RecommendationsModifier>
    <AssetId xmlns="e5d022ff-4ce9-4922-b5a4-f245e35e2aac">TP102835054</AssetId>
    <TPApplication xmlns="e5d022ff-4ce9-4922-b5a4-f245e35e2aac" xsi:nil="true"/>
    <TPLaunchHelpLink xmlns="e5d022ff-4ce9-4922-b5a4-f245e35e2aac" xsi:nil="true"/>
    <PolicheckWords xmlns="e5d022ff-4ce9-4922-b5a4-f245e35e2aac" xsi:nil="true"/>
    <IntlLocPriority xmlns="e5d022ff-4ce9-4922-b5a4-f245e35e2aac" xsi:nil="true"/>
    <CrawlForDependencies xmlns="e5d022ff-4ce9-4922-b5a4-f245e35e2aac">false</CrawlForDependencies>
    <IntlLangReviewer xmlns="e5d022ff-4ce9-4922-b5a4-f245e35e2aac" xsi:nil="true"/>
    <HandoffToMSDN xmlns="e5d022ff-4ce9-4922-b5a4-f245e35e2aac" xsi:nil="true"/>
    <PlannedPubDate xmlns="e5d022ff-4ce9-4922-b5a4-f245e35e2aac" xsi:nil="true"/>
    <TrustLevel xmlns="e5d022ff-4ce9-4922-b5a4-f245e35e2aac">1 Microsoft Managed Content</TrustLevel>
    <LocLastLocAttemptVersionLookup xmlns="e5d022ff-4ce9-4922-b5a4-f245e35e2aac">827850</LocLastLocAttemptVersionLookup>
    <TemplateTemplateType xmlns="e5d022ff-4ce9-4922-b5a4-f245e35e2aac">Word Document Template</TemplateTemplateType>
    <IsSearchable xmlns="e5d022ff-4ce9-4922-b5a4-f245e35e2aac">true</IsSearchable>
    <TPNamespace xmlns="e5d022ff-4ce9-4922-b5a4-f245e35e2aac" xsi:nil="true"/>
    <CampaignTagsTaxHTField0 xmlns="e5d022ff-4ce9-4922-b5a4-f245e35e2aac">
      <Terms xmlns="http://schemas.microsoft.com/office/infopath/2007/PartnerControls"/>
    </CampaignTagsTaxHTField0>
    <TaxCatchAll xmlns="e5d022ff-4ce9-4922-b5a4-f245e35e2aac"/>
    <Markets xmlns="e5d022ff-4ce9-4922-b5a4-f245e35e2aac"/>
    <IntlLangReview xmlns="e5d022ff-4ce9-4922-b5a4-f245e35e2aac">false</IntlLangReview>
    <UAProjectedTotalWords xmlns="e5d022ff-4ce9-4922-b5a4-f245e35e2aac" xsi:nil="true"/>
    <OutputCachingOn xmlns="e5d022ff-4ce9-4922-b5a4-f245e35e2aac">false</OutputCachingOn>
    <LocMarketGroupTiers2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>REDMOND\kristaa</DisplayName>
        <AccountId>81</AccountId>
        <AccountType/>
      </UserInfo>
    </APAuthor>
    <LocManualTestRequired xmlns="e5d022ff-4ce9-4922-b5a4-f245e35e2aac">false</LocManualTestRequired>
    <EditorialStatus xmlns="e5d022ff-4ce9-4922-b5a4-f245e35e2aac">Complete</EditorialStatus>
    <TPLaunchHelpLinkType xmlns="e5d022ff-4ce9-4922-b5a4-f245e35e2aac">Template</TPLaunchHelpLinkType>
    <OriginalRelease xmlns="e5d022ff-4ce9-4922-b5a4-f245e35e2aac">15</OriginalRelease>
    <LastModifiedDateTime xmlns="e5d022ff-4ce9-4922-b5a4-f245e35e2aac" xsi:nil="true"/>
    <ScenarioTagsTaxHTField0 xmlns="e5d022ff-4ce9-4922-b5a4-f245e35e2aac">
      <Terms xmlns="http://schemas.microsoft.com/office/infopath/2007/PartnerControls"/>
    </ScenarioTagsTaxHTField0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39B39F-B694-465C-A8DE-4C73CEDE9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5.xml><?xml version="1.0" encoding="utf-8"?>
<ds:datastoreItem xmlns:ds="http://schemas.openxmlformats.org/officeDocument/2006/customXml" ds:itemID="{D3EBC2B9-6CE6-485C-8397-87D481EF78BE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customXml/itemProps6.xml><?xml version="1.0" encoding="utf-8"?>
<ds:datastoreItem xmlns:ds="http://schemas.openxmlformats.org/officeDocument/2006/customXml" ds:itemID="{46541E16-848F-4B9A-AEE4-1D63E9F87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Currículo.dotx</Template>
  <TotalTime>238</TotalTime>
  <Pages>2</Pages>
  <Words>292</Words>
  <Characters>1581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Documentos</dc:creator>
  <cp:lastModifiedBy>Documentos</cp:lastModifiedBy>
  <cp:revision>11</cp:revision>
  <dcterms:created xsi:type="dcterms:W3CDTF">2021-04-28T16:41:00Z</dcterms:created>
  <dcterms:modified xsi:type="dcterms:W3CDTF">2022-05-24T03:10:00Z</dcterms:modified>
  <cp:category>Canasvieiras – Florianópolis SC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0x01010062057737089D604C8995D725789FFFFD0400C05BDBFCDB0BE84BA6AEC1D1A4F5E4CE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Order">
    <vt:r8>8068800</vt:r8>
  </property>
  <property fmtid="{D5CDD505-2E9C-101B-9397-08002B2CF9AE}" pid="9" name="HiddenCategoryTags">
    <vt:lpwstr/>
  </property>
  <property fmtid="{D5CDD505-2E9C-101B-9397-08002B2CF9AE}" pid="10" name="CategoryTags">
    <vt:lpwstr/>
  </property>
  <property fmtid="{D5CDD505-2E9C-101B-9397-08002B2CF9AE}" pid="11" name="Applications">
    <vt:lpwstr/>
  </property>
</Properties>
</file>